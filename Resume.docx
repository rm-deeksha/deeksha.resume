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8A5E4" w14:textId="77777777" w:rsidR="00B84486" w:rsidRPr="00437A9C" w:rsidRDefault="00B84486" w:rsidP="004A7664">
      <w:pPr>
        <w:pStyle w:val="Space"/>
        <w:jc w:val="left"/>
        <w:rPr>
          <w:rFonts w:ascii="Cambria" w:hAnsi="Cambria" w:cs="Calibri"/>
          <w:color w:val="000000" w:themeColor="text1"/>
          <w:sz w:val="24"/>
          <w:szCs w:val="24"/>
        </w:rPr>
      </w:pPr>
    </w:p>
    <w:p w14:paraId="0D644C44" w14:textId="15B03DE3" w:rsidR="00A74640" w:rsidRPr="00570598" w:rsidRDefault="00A74640" w:rsidP="004F1308">
      <w:pPr>
        <w:pStyle w:val="Title"/>
        <w:jc w:val="left"/>
        <w:rPr>
          <w:rFonts w:ascii="Cambria" w:hAnsi="Cambria" w:cs="Calibri"/>
          <w:color w:val="000000" w:themeColor="text1"/>
          <w:szCs w:val="44"/>
        </w:rPr>
      </w:pPr>
      <w:r w:rsidRPr="00570598">
        <w:rPr>
          <w:rFonts w:ascii="Cambria" w:hAnsi="Cambria" w:cs="Calibri"/>
          <w:color w:val="000000" w:themeColor="text1"/>
          <w:szCs w:val="44"/>
        </w:rPr>
        <w:t>deeksha.r.m</w:t>
      </w:r>
    </w:p>
    <w:p w14:paraId="684C8313" w14:textId="2CDBAA26" w:rsidR="00A74640" w:rsidRPr="00437A9C" w:rsidRDefault="00A74640" w:rsidP="004A7664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</w:rPr>
        <w:t>+91 7090977578</w:t>
      </w:r>
      <w:r w:rsidR="00500505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|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>rmdeeksha04@gmail.com</w:t>
      </w:r>
      <w:r w:rsidR="000164ED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</w:t>
      </w:r>
    </w:p>
    <w:p w14:paraId="31F54860" w14:textId="330C3A62" w:rsidR="00A74640" w:rsidRPr="00437A9C" w:rsidRDefault="00A74640" w:rsidP="004A7664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</w:rPr>
        <w:t>Tumkur, Karnataka, India</w:t>
      </w:r>
    </w:p>
    <w:p w14:paraId="4FC53F64" w14:textId="604E2BDB" w:rsidR="00EF270B" w:rsidRPr="00437A9C" w:rsidRDefault="000164ED" w:rsidP="004A7664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</w:t>
      </w:r>
      <w:r w:rsidR="00A74640" w:rsidRPr="00437A9C">
        <w:rPr>
          <w:rFonts w:ascii="Cambria" w:hAnsi="Cambria" w:cs="Calibri"/>
          <w:color w:val="000000" w:themeColor="text1"/>
          <w:sz w:val="24"/>
          <w:szCs w:val="24"/>
        </w:rPr>
        <w:t>www.linkedin.com/in/deeksha-rm-06892b272</w:t>
      </w:r>
    </w:p>
    <w:p w14:paraId="5D1DBD23" w14:textId="77777777" w:rsidR="00311408" w:rsidRPr="00437A9C" w:rsidRDefault="00311408" w:rsidP="004A7664">
      <w:pPr>
        <w:pBdr>
          <w:bottom w:val="single" w:sz="8" w:space="1" w:color="auto"/>
        </w:pBdr>
        <w:spacing w:line="240" w:lineRule="auto"/>
        <w:jc w:val="left"/>
        <w:rPr>
          <w:rFonts w:ascii="Cambria" w:hAnsi="Cambria" w:cs="Calibri"/>
          <w:color w:val="000000" w:themeColor="text1"/>
          <w:sz w:val="24"/>
          <w:szCs w:val="24"/>
        </w:rPr>
      </w:pPr>
    </w:p>
    <w:p w14:paraId="58EDD170" w14:textId="77777777" w:rsidR="00311408" w:rsidRPr="00437A9C" w:rsidRDefault="00311408" w:rsidP="004A7664">
      <w:pPr>
        <w:spacing w:line="240" w:lineRule="auto"/>
        <w:jc w:val="left"/>
        <w:rPr>
          <w:rFonts w:ascii="Cambria" w:hAnsi="Cambria" w:cs="Calibri"/>
          <w:color w:val="000000" w:themeColor="text1"/>
          <w:sz w:val="24"/>
          <w:szCs w:val="24"/>
        </w:rPr>
      </w:pPr>
    </w:p>
    <w:p w14:paraId="36889AD7" w14:textId="77777777" w:rsidR="000164ED" w:rsidRPr="00570598" w:rsidRDefault="000164ED" w:rsidP="004A7664">
      <w:pPr>
        <w:pStyle w:val="Heading1"/>
        <w:jc w:val="left"/>
        <w:rPr>
          <w:rFonts w:ascii="Cambria" w:hAnsi="Cambria" w:cs="Calibri"/>
          <w:color w:val="000000" w:themeColor="text1"/>
          <w:sz w:val="32"/>
          <w:szCs w:val="32"/>
        </w:rPr>
      </w:pPr>
      <w:r w:rsidRPr="00570598">
        <w:rPr>
          <w:rFonts w:ascii="Cambria" w:hAnsi="Cambria" w:cs="Calibri"/>
          <w:color w:val="000000" w:themeColor="text1"/>
          <w:sz w:val="32"/>
          <w:szCs w:val="32"/>
        </w:rPr>
        <w:t>Career Summary</w:t>
      </w:r>
    </w:p>
    <w:p w14:paraId="0CA330D4" w14:textId="77777777" w:rsidR="00A74640" w:rsidRPr="00437A9C" w:rsidRDefault="00A74640" w:rsidP="004A7664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</w:rPr>
        <w:t>Entry-level IT professional with strong foundation in Python, SQL, AWS, Linux, and DevOps concepts. Experience in teaching analytical problem-solving and logical thinking. Passionate about transitioning into software development and cloud-based roles. Quick learner with strong adaptability and problem-solving skills.</w:t>
      </w:r>
    </w:p>
    <w:p w14:paraId="718957A3" w14:textId="77777777" w:rsidR="00A74640" w:rsidRPr="00437A9C" w:rsidRDefault="00A74640" w:rsidP="004A7664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</w:p>
    <w:p w14:paraId="2941CFDB" w14:textId="77777777" w:rsidR="000164ED" w:rsidRPr="00570598" w:rsidRDefault="000164ED" w:rsidP="004A7664">
      <w:pPr>
        <w:pStyle w:val="Heading1"/>
        <w:jc w:val="left"/>
        <w:rPr>
          <w:rFonts w:ascii="Cambria" w:hAnsi="Cambria" w:cs="Calibri"/>
          <w:color w:val="000000" w:themeColor="text1"/>
          <w:sz w:val="32"/>
          <w:szCs w:val="32"/>
        </w:rPr>
      </w:pPr>
      <w:r w:rsidRPr="00570598">
        <w:rPr>
          <w:rFonts w:ascii="Cambria" w:hAnsi="Cambria" w:cs="Calibri"/>
          <w:color w:val="000000" w:themeColor="text1"/>
          <w:sz w:val="32"/>
          <w:szCs w:val="32"/>
        </w:rPr>
        <w:t>Education and Certification</w:t>
      </w:r>
    </w:p>
    <w:p w14:paraId="6BE8323B" w14:textId="13B23091" w:rsidR="00A74640" w:rsidRPr="00437A9C" w:rsidRDefault="00A74640" w:rsidP="004A7664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proofErr w:type="spellStart"/>
      <w:proofErr w:type="gramStart"/>
      <w:r w:rsidRPr="00437A9C">
        <w:rPr>
          <w:rFonts w:ascii="Cambria" w:hAnsi="Cambria" w:cs="Calibri"/>
          <w:color w:val="000000" w:themeColor="text1"/>
          <w:sz w:val="24"/>
          <w:szCs w:val="24"/>
        </w:rPr>
        <w:t>B.Sc</w:t>
      </w:r>
      <w:proofErr w:type="spellEnd"/>
      <w:proofErr w:type="gramEnd"/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(</w:t>
      </w:r>
      <w:proofErr w:type="spellStart"/>
      <w:r w:rsidRPr="00437A9C">
        <w:rPr>
          <w:rFonts w:ascii="Cambria" w:hAnsi="Cambria" w:cs="Calibri"/>
          <w:color w:val="000000" w:themeColor="text1"/>
          <w:sz w:val="24"/>
          <w:szCs w:val="24"/>
        </w:rPr>
        <w:t>maths</w:t>
      </w:r>
      <w:proofErr w:type="spellEnd"/>
      <w:r w:rsidRPr="00437A9C">
        <w:rPr>
          <w:rFonts w:ascii="Cambria" w:hAnsi="Cambria" w:cs="Calibri"/>
          <w:color w:val="000000" w:themeColor="text1"/>
          <w:sz w:val="24"/>
          <w:szCs w:val="24"/>
        </w:rPr>
        <w:t>,</w:t>
      </w:r>
      <w:r w:rsidR="001575EB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>physics,</w:t>
      </w:r>
      <w:r w:rsidR="001575EB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>chemistry), Tumkur University, 2022 – 75%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br/>
        <w:t>12th, Karnataka Board, 2019 – 70%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br/>
        <w:t>10th, Karnataka Board, 2017 – 92.32%</w:t>
      </w:r>
    </w:p>
    <w:p w14:paraId="4962BC8C" w14:textId="77777777" w:rsidR="00A74640" w:rsidRPr="00437A9C" w:rsidRDefault="00A74640" w:rsidP="004A7664">
      <w:pPr>
        <w:jc w:val="left"/>
        <w:rPr>
          <w:rFonts w:ascii="Cambria" w:hAnsi="Cambria" w:cs="Calibri"/>
          <w:color w:val="000000" w:themeColor="text1"/>
          <w:sz w:val="28"/>
          <w:szCs w:val="28"/>
        </w:rPr>
      </w:pPr>
    </w:p>
    <w:p w14:paraId="10C17BCD" w14:textId="77777777" w:rsidR="000164ED" w:rsidRPr="00570598" w:rsidRDefault="000164ED" w:rsidP="004A7664">
      <w:pPr>
        <w:pStyle w:val="Heading1"/>
        <w:jc w:val="left"/>
        <w:rPr>
          <w:rFonts w:ascii="Cambria" w:hAnsi="Cambria" w:cs="Calibri"/>
          <w:color w:val="000000" w:themeColor="text1"/>
          <w:sz w:val="32"/>
          <w:szCs w:val="32"/>
        </w:rPr>
      </w:pPr>
      <w:r w:rsidRPr="00570598">
        <w:rPr>
          <w:rFonts w:ascii="Cambria" w:hAnsi="Cambria" w:cs="Calibri"/>
          <w:color w:val="000000" w:themeColor="text1"/>
          <w:sz w:val="32"/>
          <w:szCs w:val="32"/>
        </w:rPr>
        <w:t>Technical Skills</w:t>
      </w:r>
    </w:p>
    <w:p w14:paraId="0AB17C17" w14:textId="77777777" w:rsidR="00F42D7B" w:rsidRPr="00437A9C" w:rsidRDefault="00A74640" w:rsidP="004A7664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b/>
          <w:bCs/>
          <w:color w:val="000000" w:themeColor="text1"/>
          <w:sz w:val="24"/>
          <w:szCs w:val="24"/>
          <w:u w:val="single"/>
        </w:rPr>
        <w:t>Programming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>: Python</w:t>
      </w:r>
      <w:r w:rsidR="00A372CD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, </w:t>
      </w:r>
      <w:r w:rsidR="00994346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HTML </w:t>
      </w:r>
      <w:r w:rsidR="00A372CD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and </w:t>
      </w:r>
      <w:r w:rsidR="00994346" w:rsidRPr="00437A9C">
        <w:rPr>
          <w:rFonts w:ascii="Cambria" w:hAnsi="Cambria" w:cs="Calibri"/>
          <w:color w:val="000000" w:themeColor="text1"/>
          <w:sz w:val="24"/>
          <w:szCs w:val="24"/>
        </w:rPr>
        <w:t>CSS</w:t>
      </w:r>
      <w:r w:rsidR="00A372CD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, </w:t>
      </w:r>
      <w:proofErr w:type="spellStart"/>
      <w:r w:rsidR="00A372CD" w:rsidRPr="00437A9C">
        <w:rPr>
          <w:rFonts w:ascii="Cambria" w:hAnsi="Cambria" w:cs="Calibri"/>
          <w:color w:val="000000" w:themeColor="text1"/>
          <w:sz w:val="24"/>
          <w:szCs w:val="24"/>
        </w:rPr>
        <w:t>javascrip</w:t>
      </w:r>
      <w:r w:rsidR="00B54F53" w:rsidRPr="00437A9C">
        <w:rPr>
          <w:rFonts w:ascii="Cambria" w:hAnsi="Cambria" w:cs="Calibri"/>
          <w:color w:val="000000" w:themeColor="text1"/>
          <w:sz w:val="24"/>
          <w:szCs w:val="24"/>
        </w:rPr>
        <w:t>t</w:t>
      </w:r>
      <w:proofErr w:type="spellEnd"/>
      <w:r w:rsidRPr="00437A9C">
        <w:rPr>
          <w:rFonts w:ascii="Cambria" w:hAnsi="Cambria" w:cs="Calibri"/>
          <w:color w:val="000000" w:themeColor="text1"/>
          <w:sz w:val="24"/>
          <w:szCs w:val="24"/>
        </w:rPr>
        <w:br/>
      </w:r>
      <w:r w:rsidRPr="00437A9C">
        <w:rPr>
          <w:rFonts w:ascii="Cambria" w:hAnsi="Cambria" w:cs="Calibri"/>
          <w:b/>
          <w:bCs/>
          <w:color w:val="000000" w:themeColor="text1"/>
          <w:sz w:val="24"/>
          <w:szCs w:val="24"/>
          <w:u w:val="single"/>
        </w:rPr>
        <w:t>Database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: </w:t>
      </w:r>
      <w:proofErr w:type="spellStart"/>
      <w:r w:rsidRPr="00437A9C">
        <w:rPr>
          <w:rFonts w:ascii="Cambria" w:hAnsi="Cambria" w:cs="Calibri"/>
          <w:color w:val="000000" w:themeColor="text1"/>
          <w:sz w:val="24"/>
          <w:szCs w:val="24"/>
        </w:rPr>
        <w:t>mySQL</w:t>
      </w:r>
      <w:proofErr w:type="spellEnd"/>
      <w:r w:rsidRPr="00437A9C">
        <w:rPr>
          <w:rFonts w:ascii="Cambria" w:hAnsi="Cambria" w:cs="Calibri"/>
          <w:color w:val="000000" w:themeColor="text1"/>
          <w:sz w:val="24"/>
          <w:szCs w:val="24"/>
        </w:rPr>
        <w:br/>
      </w:r>
      <w:r w:rsidRPr="00437A9C">
        <w:rPr>
          <w:rFonts w:ascii="Cambria" w:hAnsi="Cambria" w:cs="Calibri"/>
          <w:b/>
          <w:bCs/>
          <w:color w:val="000000" w:themeColor="text1"/>
          <w:sz w:val="24"/>
          <w:szCs w:val="24"/>
          <w:u w:val="single"/>
        </w:rPr>
        <w:t>Cloud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>: AWS</w:t>
      </w:r>
    </w:p>
    <w:p w14:paraId="4D657B01" w14:textId="77777777" w:rsidR="00F42D7B" w:rsidRPr="00437A9C" w:rsidRDefault="00F42D7B" w:rsidP="00F42D7B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AWS TOOLS </w:t>
      </w:r>
    </w:p>
    <w:p w14:paraId="77870B35" w14:textId="55326ADE" w:rsidR="00F42D7B" w:rsidRPr="00437A9C" w:rsidRDefault="00F42D7B" w:rsidP="00F42D7B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  <w:u w:val="single"/>
        </w:rPr>
        <w:t>EC2 Management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: Capable of provisioning and managing virtual servers using EC2, including configuring instances, monitoring performance, and ensuring high availability. </w:t>
      </w:r>
    </w:p>
    <w:p w14:paraId="4FEE3B82" w14:textId="00C8A5B2" w:rsidR="00F42D7B" w:rsidRPr="00437A9C" w:rsidRDefault="00F42D7B" w:rsidP="00F42D7B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  <w:u w:val="single"/>
        </w:rPr>
        <w:t>Identity and Access Management (IAM):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Experienced in setting up and managing IAM roles, users, and policies to secure AWS resources. </w:t>
      </w:r>
    </w:p>
    <w:p w14:paraId="4FB8E97C" w14:textId="41523ED9" w:rsidR="00F42D7B" w:rsidRPr="00437A9C" w:rsidRDefault="00F42D7B" w:rsidP="00F42D7B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  <w:u w:val="single"/>
        </w:rPr>
        <w:t xml:space="preserve">S3 and Storage Solutions: 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>Proficient in using S3 for object storage,</w:t>
      </w:r>
      <w:r w:rsidR="0063140D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>configuring EBS volumes, and managing snapshots and AMIs for backup</w:t>
      </w:r>
      <w:r w:rsidR="0063140D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and recovery. </w:t>
      </w:r>
    </w:p>
    <w:p w14:paraId="16AB3467" w14:textId="395F9E51" w:rsidR="00F42D7B" w:rsidRPr="00437A9C" w:rsidRDefault="00F42D7B" w:rsidP="00F42D7B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  <w:u w:val="single"/>
        </w:rPr>
        <w:t xml:space="preserve">Monitoring and Notifications: 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>Knowledgeable in using CloudWatch for</w:t>
      </w:r>
      <w:r w:rsidR="0063140D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monitoring AWS resources and SNS for setting up notifications and alerts. </w:t>
      </w:r>
    </w:p>
    <w:p w14:paraId="1FAFE142" w14:textId="349F1377" w:rsidR="00F42D7B" w:rsidRPr="00437A9C" w:rsidRDefault="00F42D7B" w:rsidP="00F42D7B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  <w:u w:val="single"/>
        </w:rPr>
        <w:t>Load Balancers: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Skilled in configuring and managing AWS Elastic Load</w:t>
      </w:r>
      <w:r w:rsidR="0063140D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>Balancers to distribute traffic efficiently and ensure application</w:t>
      </w:r>
      <w:r w:rsidR="0063140D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availability. </w:t>
      </w:r>
    </w:p>
    <w:p w14:paraId="1868A2CF" w14:textId="316E6557" w:rsidR="00F42D7B" w:rsidRPr="00437A9C" w:rsidRDefault="00F42D7B" w:rsidP="00F42D7B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proofErr w:type="spellStart"/>
      <w:r w:rsidRPr="00437A9C">
        <w:rPr>
          <w:rFonts w:ascii="Cambria" w:hAnsi="Cambria" w:cs="Calibri"/>
          <w:color w:val="000000" w:themeColor="text1"/>
          <w:sz w:val="24"/>
          <w:szCs w:val="24"/>
          <w:u w:val="single"/>
        </w:rPr>
        <w:t>AutoScaling</w:t>
      </w:r>
      <w:proofErr w:type="spellEnd"/>
      <w:r w:rsidRPr="00437A9C">
        <w:rPr>
          <w:rFonts w:ascii="Cambria" w:hAnsi="Cambria" w:cs="Calibri"/>
          <w:color w:val="000000" w:themeColor="text1"/>
          <w:sz w:val="24"/>
          <w:szCs w:val="24"/>
          <w:u w:val="single"/>
        </w:rPr>
        <w:t>: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Experienced in setting up Auto Scaling groups to</w:t>
      </w:r>
      <w:r w:rsidR="0063140D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>automatically adjust capacity based on demand, ensuring optimal</w:t>
      </w:r>
      <w:r w:rsidR="0063140D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performance and cost-efficiency. </w:t>
      </w:r>
    </w:p>
    <w:p w14:paraId="3EC66C45" w14:textId="0AC605A1" w:rsidR="00F42D7B" w:rsidRPr="00437A9C" w:rsidRDefault="00F42D7B" w:rsidP="00F42D7B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  <w:u w:val="single"/>
        </w:rPr>
        <w:t>Cloud Front: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Have knowledge on Content Delivery Network and known</w:t>
      </w:r>
      <w:r w:rsidR="0063140D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how to create distribution.  </w:t>
      </w:r>
    </w:p>
    <w:p w14:paraId="3FDB3690" w14:textId="45167892" w:rsidR="00F42D7B" w:rsidRPr="00437A9C" w:rsidRDefault="00F42D7B" w:rsidP="00F42D7B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  <w:u w:val="single"/>
        </w:rPr>
        <w:t>Route53: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Managed DNS configurations and routing policies using Route53</w:t>
      </w:r>
      <w:r w:rsidR="0063140D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to ensure high availability and low latency for web applications.  </w:t>
      </w:r>
    </w:p>
    <w:p w14:paraId="57628026" w14:textId="01761948" w:rsidR="00F42D7B" w:rsidRPr="00437A9C" w:rsidRDefault="00F42D7B" w:rsidP="00F42D7B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  <w:u w:val="single"/>
        </w:rPr>
        <w:t>Content Delivery Network (CDN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>): Experienced with AWS CloudFront for</w:t>
      </w:r>
      <w:r w:rsidR="0063140D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distributing content globally with low latency. </w:t>
      </w:r>
    </w:p>
    <w:p w14:paraId="07DBB94A" w14:textId="0B22B1F3" w:rsidR="00F42D7B" w:rsidRPr="00437A9C" w:rsidRDefault="00F42D7B" w:rsidP="00F42D7B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  <w:u w:val="single"/>
        </w:rPr>
        <w:t>AWS Lambda: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Knowledgeable in creating and managing serverless</w:t>
      </w:r>
      <w:r w:rsidR="0063140D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functions with AWS lambda. </w:t>
      </w:r>
    </w:p>
    <w:p w14:paraId="627E58FE" w14:textId="31635486" w:rsidR="00F42D7B" w:rsidRPr="00437A9C" w:rsidRDefault="00F42D7B" w:rsidP="00F42D7B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  <w:u w:val="single"/>
        </w:rPr>
        <w:lastRenderedPageBreak/>
        <w:t>DynamoDB: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Designed and optimized DynamoDB tables for various</w:t>
      </w:r>
      <w:r w:rsidR="0063140D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</w:t>
      </w:r>
      <w:proofErr w:type="spellStart"/>
      <w:r w:rsidRPr="00437A9C">
        <w:rPr>
          <w:rFonts w:ascii="Cambria" w:hAnsi="Cambria" w:cs="Calibri"/>
          <w:color w:val="000000" w:themeColor="text1"/>
          <w:sz w:val="24"/>
          <w:szCs w:val="24"/>
        </w:rPr>
        <w:t>applicctions</w:t>
      </w:r>
      <w:proofErr w:type="spellEnd"/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with AWS Lambda  </w:t>
      </w:r>
    </w:p>
    <w:p w14:paraId="29161ABB" w14:textId="77777777" w:rsidR="003D79FB" w:rsidRDefault="00F42D7B" w:rsidP="00F42D7B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  <w:u w:val="single"/>
        </w:rPr>
        <w:t xml:space="preserve">SSO </w:t>
      </w:r>
      <w:proofErr w:type="gramStart"/>
      <w:r w:rsidRPr="00437A9C">
        <w:rPr>
          <w:rFonts w:ascii="Cambria" w:hAnsi="Cambria" w:cs="Calibri"/>
          <w:color w:val="000000" w:themeColor="text1"/>
          <w:sz w:val="24"/>
          <w:szCs w:val="24"/>
          <w:u w:val="single"/>
        </w:rPr>
        <w:t>Authentication :</w:t>
      </w:r>
      <w:proofErr w:type="gramEnd"/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Skilled in implementing Single Sign-On (SSO) for</w:t>
      </w:r>
      <w:r w:rsidR="0063140D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>secure and streamlined user access.</w:t>
      </w:r>
    </w:p>
    <w:p w14:paraId="209C77D6" w14:textId="036B0888" w:rsidR="00F77FB1" w:rsidRPr="003D79FB" w:rsidRDefault="003D79FB" w:rsidP="003D79FB">
      <w:pPr>
        <w:jc w:val="left"/>
        <w:rPr>
          <w:rFonts w:ascii="Cambria" w:hAnsi="Cambria" w:cs="Calibri"/>
          <w:color w:val="000000" w:themeColor="text1"/>
          <w:sz w:val="24"/>
          <w:szCs w:val="24"/>
          <w:lang w:val="en-IN"/>
        </w:rPr>
      </w:pPr>
      <w:r w:rsidRPr="003D79FB">
        <w:rPr>
          <w:rFonts w:ascii="Cambria" w:hAnsi="Cambria" w:cs="Calibri"/>
          <w:color w:val="000000" w:themeColor="text1"/>
          <w:sz w:val="24"/>
          <w:szCs w:val="24"/>
          <w:lang w:val="en-IN"/>
        </w:rPr>
        <w:t>VPC</w:t>
      </w:r>
      <w:r>
        <w:rPr>
          <w:rFonts w:ascii="Cambria" w:hAnsi="Cambria" w:cs="Calibri"/>
          <w:color w:val="000000" w:themeColor="text1"/>
          <w:sz w:val="24"/>
          <w:szCs w:val="24"/>
          <w:lang w:val="en-IN"/>
        </w:rPr>
        <w:t xml:space="preserve">, </w:t>
      </w:r>
      <w:r w:rsidRPr="003D79FB">
        <w:rPr>
          <w:rFonts w:ascii="Cambria" w:hAnsi="Cambria" w:cs="Calibri"/>
          <w:color w:val="000000" w:themeColor="text1"/>
          <w:sz w:val="24"/>
          <w:szCs w:val="24"/>
          <w:lang w:val="en-IN"/>
        </w:rPr>
        <w:t>Security Groups</w:t>
      </w:r>
      <w:r>
        <w:rPr>
          <w:rFonts w:ascii="Cambria" w:hAnsi="Cambria" w:cs="Calibri"/>
          <w:color w:val="000000" w:themeColor="text1"/>
          <w:sz w:val="24"/>
          <w:szCs w:val="24"/>
          <w:lang w:val="en-IN"/>
        </w:rPr>
        <w:t>,</w:t>
      </w:r>
      <w:r w:rsidRPr="003D79FB">
        <w:t xml:space="preserve"> </w:t>
      </w:r>
      <w:r w:rsidRPr="003D79FB">
        <w:rPr>
          <w:rFonts w:ascii="Cambria" w:hAnsi="Cambria" w:cs="Calibri"/>
          <w:color w:val="000000" w:themeColor="text1"/>
          <w:sz w:val="24"/>
          <w:szCs w:val="24"/>
        </w:rPr>
        <w:t>EBS</w:t>
      </w:r>
      <w:r>
        <w:rPr>
          <w:rFonts w:ascii="Cambria" w:hAnsi="Cambria" w:cs="Calibri"/>
          <w:color w:val="000000" w:themeColor="text1"/>
          <w:sz w:val="24"/>
          <w:szCs w:val="24"/>
        </w:rPr>
        <w:t xml:space="preserve">, </w:t>
      </w:r>
      <w:r w:rsidRPr="003D79FB">
        <w:rPr>
          <w:rFonts w:ascii="Cambria" w:hAnsi="Cambria" w:cs="Calibri"/>
          <w:color w:val="000000" w:themeColor="text1"/>
          <w:sz w:val="24"/>
          <w:szCs w:val="24"/>
          <w:lang w:val="en-IN"/>
        </w:rPr>
        <w:t>AWS CLI</w:t>
      </w:r>
      <w:r>
        <w:rPr>
          <w:rFonts w:ascii="Cambria" w:hAnsi="Cambria" w:cs="Calibri"/>
          <w:color w:val="000000" w:themeColor="text1"/>
          <w:sz w:val="24"/>
          <w:szCs w:val="24"/>
          <w:lang w:val="en-IN"/>
        </w:rPr>
        <w:t>,</w:t>
      </w:r>
      <w:r w:rsidRPr="003D79FB">
        <w:rPr>
          <w:rFonts w:ascii="Cambria" w:hAnsi="Cambria" w:cs="Calibri"/>
          <w:color w:val="000000" w:themeColor="text1"/>
          <w:sz w:val="24"/>
          <w:szCs w:val="24"/>
          <w:lang w:val="en-IN"/>
        </w:rPr>
        <w:t xml:space="preserve"> Bash/Shell </w:t>
      </w:r>
      <w:proofErr w:type="gramStart"/>
      <w:r w:rsidRPr="003D79FB">
        <w:rPr>
          <w:rFonts w:ascii="Cambria" w:hAnsi="Cambria" w:cs="Calibri"/>
          <w:color w:val="000000" w:themeColor="text1"/>
          <w:sz w:val="24"/>
          <w:szCs w:val="24"/>
          <w:lang w:val="en-IN"/>
        </w:rPr>
        <w:t>Scripting</w:t>
      </w:r>
      <w:r>
        <w:rPr>
          <w:rFonts w:ascii="Cambria" w:hAnsi="Cambria" w:cs="Calibri"/>
          <w:color w:val="000000" w:themeColor="text1"/>
          <w:sz w:val="24"/>
          <w:szCs w:val="24"/>
          <w:lang w:val="en-IN"/>
        </w:rPr>
        <w:t xml:space="preserve">, </w:t>
      </w:r>
      <w:r w:rsidRPr="003D79FB">
        <w:rPr>
          <w:rFonts w:ascii="Cambria" w:hAnsi="Cambria" w:cs="Calibri"/>
          <w:color w:val="000000" w:themeColor="text1"/>
          <w:sz w:val="24"/>
          <w:szCs w:val="24"/>
          <w:lang w:val="en-IN"/>
        </w:rPr>
        <w:t xml:space="preserve"> JSON</w:t>
      </w:r>
      <w:proofErr w:type="gramEnd"/>
      <w:r>
        <w:rPr>
          <w:rFonts w:ascii="Cambria" w:hAnsi="Cambria" w:cs="Calibri"/>
          <w:color w:val="000000" w:themeColor="text1"/>
          <w:sz w:val="24"/>
          <w:szCs w:val="24"/>
          <w:lang w:val="en-IN"/>
        </w:rPr>
        <w:t xml:space="preserve">, </w:t>
      </w:r>
      <w:r w:rsidRPr="003D79FB">
        <w:rPr>
          <w:rFonts w:ascii="Cambria" w:hAnsi="Cambria" w:cs="Calibri"/>
          <w:color w:val="000000" w:themeColor="text1"/>
          <w:sz w:val="24"/>
          <w:szCs w:val="24"/>
          <w:lang w:val="en-IN"/>
        </w:rPr>
        <w:t>REST API</w:t>
      </w:r>
      <w:r>
        <w:rPr>
          <w:rFonts w:ascii="Cambria" w:hAnsi="Cambria" w:cs="Calibri"/>
          <w:color w:val="000000" w:themeColor="text1"/>
          <w:sz w:val="24"/>
          <w:szCs w:val="24"/>
          <w:lang w:val="en-IN"/>
        </w:rPr>
        <w:t xml:space="preserve">, </w:t>
      </w:r>
      <w:r w:rsidRPr="003D79FB">
        <w:rPr>
          <w:rFonts w:ascii="Cambria" w:hAnsi="Cambria" w:cs="Calibri"/>
          <w:color w:val="000000" w:themeColor="text1"/>
          <w:sz w:val="24"/>
          <w:szCs w:val="24"/>
          <w:lang w:val="en-IN"/>
        </w:rPr>
        <w:t>HTTP Methods</w:t>
      </w:r>
      <w:r w:rsidR="00A74640" w:rsidRPr="00437A9C">
        <w:rPr>
          <w:rFonts w:ascii="Cambria" w:hAnsi="Cambria" w:cs="Calibri"/>
          <w:color w:val="000000" w:themeColor="text1"/>
          <w:sz w:val="24"/>
          <w:szCs w:val="24"/>
        </w:rPr>
        <w:br/>
      </w:r>
      <w:r w:rsidR="00A74640" w:rsidRPr="00437A9C">
        <w:rPr>
          <w:rFonts w:ascii="Cambria" w:hAnsi="Cambria" w:cs="Calibri"/>
          <w:b/>
          <w:bCs/>
          <w:color w:val="000000" w:themeColor="text1"/>
          <w:sz w:val="24"/>
          <w:szCs w:val="24"/>
          <w:u w:val="single"/>
        </w:rPr>
        <w:t>Operating Systems:</w:t>
      </w:r>
      <w:r w:rsidR="00A74640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Linu</w:t>
      </w:r>
      <w:r w:rsidR="007D7976" w:rsidRPr="00437A9C">
        <w:rPr>
          <w:rFonts w:ascii="Cambria" w:hAnsi="Cambria" w:cs="Calibri"/>
          <w:color w:val="000000" w:themeColor="text1"/>
          <w:sz w:val="24"/>
          <w:szCs w:val="24"/>
        </w:rPr>
        <w:t>x</w:t>
      </w:r>
    </w:p>
    <w:p w14:paraId="6665EB1F" w14:textId="268ED07F" w:rsidR="00163860" w:rsidRPr="00437A9C" w:rsidRDefault="00163860" w:rsidP="00163860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Core Linux Skills </w:t>
      </w:r>
    </w:p>
    <w:p w14:paraId="035456EA" w14:textId="55812C7E" w:rsidR="00163860" w:rsidRPr="00437A9C" w:rsidRDefault="00163860" w:rsidP="00163860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</w:rPr>
        <w:t>Strong understanding of Linux operating system, file structure, and</w:t>
      </w:r>
      <w:r w:rsidR="00816F2A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permissions. </w:t>
      </w:r>
    </w:p>
    <w:p w14:paraId="5596FC30" w14:textId="77777777" w:rsidR="00163860" w:rsidRPr="00437A9C" w:rsidRDefault="00163860" w:rsidP="00163860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Hands-on experience with basic to Linux Management: </w:t>
      </w:r>
    </w:p>
    <w:p w14:paraId="1C55AB96" w14:textId="77777777" w:rsidR="00163860" w:rsidRPr="00437A9C" w:rsidRDefault="00163860" w:rsidP="00163860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Good knowledge of </w:t>
      </w:r>
      <w:proofErr w:type="spellStart"/>
      <w:r w:rsidRPr="00437A9C">
        <w:rPr>
          <w:rFonts w:ascii="Cambria" w:hAnsi="Cambria" w:cs="Calibri"/>
          <w:color w:val="000000" w:themeColor="text1"/>
          <w:sz w:val="24"/>
          <w:szCs w:val="24"/>
        </w:rPr>
        <w:t>linux</w:t>
      </w:r>
      <w:proofErr w:type="spellEnd"/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, installation of </w:t>
      </w:r>
      <w:proofErr w:type="spellStart"/>
      <w:r w:rsidRPr="00437A9C">
        <w:rPr>
          <w:rFonts w:ascii="Cambria" w:hAnsi="Cambria" w:cs="Calibri"/>
          <w:color w:val="000000" w:themeColor="text1"/>
          <w:sz w:val="24"/>
          <w:szCs w:val="24"/>
        </w:rPr>
        <w:t>linux</w:t>
      </w:r>
      <w:proofErr w:type="spellEnd"/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in different modes </w:t>
      </w:r>
    </w:p>
    <w:p w14:paraId="46AD4F49" w14:textId="56D84865" w:rsidR="00163860" w:rsidRPr="00437A9C" w:rsidRDefault="00163860" w:rsidP="00163860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</w:rPr>
        <w:t>Linux root password breaking User management password aging</w:t>
      </w:r>
      <w:r w:rsidR="00816F2A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policy </w:t>
      </w:r>
    </w:p>
    <w:p w14:paraId="01C78B60" w14:textId="77777777" w:rsidR="00163860" w:rsidRPr="00437A9C" w:rsidRDefault="00163860" w:rsidP="00163860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Knowledge on booting and shutdown process </w:t>
      </w:r>
    </w:p>
    <w:p w14:paraId="5F3A8BE8" w14:textId="77777777" w:rsidR="00163860" w:rsidRPr="00437A9C" w:rsidRDefault="00163860" w:rsidP="00163860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File system hierarchy  </w:t>
      </w:r>
    </w:p>
    <w:p w14:paraId="44953B51" w14:textId="5FFCFE6D" w:rsidR="00163860" w:rsidRPr="00437A9C" w:rsidRDefault="00163860" w:rsidP="00163860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proofErr w:type="spellStart"/>
      <w:r w:rsidRPr="00437A9C">
        <w:rPr>
          <w:rFonts w:ascii="Cambria" w:hAnsi="Cambria" w:cs="Calibri"/>
          <w:color w:val="000000" w:themeColor="text1"/>
          <w:sz w:val="24"/>
          <w:szCs w:val="24"/>
        </w:rPr>
        <w:t>Passwordless</w:t>
      </w:r>
      <w:proofErr w:type="spellEnd"/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Authentication: Proficient in implementing</w:t>
      </w:r>
      <w:r w:rsidR="00CD0890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</w:t>
      </w:r>
      <w:proofErr w:type="spellStart"/>
      <w:r w:rsidRPr="00437A9C">
        <w:rPr>
          <w:rFonts w:ascii="Cambria" w:hAnsi="Cambria" w:cs="Calibri"/>
          <w:color w:val="000000" w:themeColor="text1"/>
          <w:sz w:val="24"/>
          <w:szCs w:val="24"/>
        </w:rPr>
        <w:t>passwordless</w:t>
      </w:r>
      <w:proofErr w:type="spellEnd"/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authentication on Linux EC2 </w:t>
      </w:r>
    </w:p>
    <w:p w14:paraId="2C11751C" w14:textId="77777777" w:rsidR="00163860" w:rsidRPr="00437A9C" w:rsidRDefault="00163860" w:rsidP="00163860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instances, enhancing security and convenience for remote access. </w:t>
      </w:r>
    </w:p>
    <w:p w14:paraId="34C66F1E" w14:textId="77777777" w:rsidR="00163860" w:rsidRPr="00437A9C" w:rsidRDefault="00163860" w:rsidP="00163860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Backup using hard link &amp; soft link  </w:t>
      </w:r>
    </w:p>
    <w:p w14:paraId="35C053C2" w14:textId="746D323B" w:rsidR="00163860" w:rsidRPr="00437A9C" w:rsidRDefault="00163860" w:rsidP="00163860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File Permissions Management: Experienced in using </w:t>
      </w:r>
      <w:proofErr w:type="spellStart"/>
      <w:r w:rsidRPr="00437A9C">
        <w:rPr>
          <w:rFonts w:ascii="Cambria" w:hAnsi="Cambria" w:cs="Calibri"/>
          <w:color w:val="000000" w:themeColor="text1"/>
          <w:sz w:val="24"/>
          <w:szCs w:val="24"/>
        </w:rPr>
        <w:t>chmod</w:t>
      </w:r>
      <w:proofErr w:type="spellEnd"/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, </w:t>
      </w:r>
      <w:proofErr w:type="spellStart"/>
      <w:r w:rsidRPr="00437A9C">
        <w:rPr>
          <w:rFonts w:ascii="Cambria" w:hAnsi="Cambria" w:cs="Calibri"/>
          <w:color w:val="000000" w:themeColor="text1"/>
          <w:sz w:val="24"/>
          <w:szCs w:val="24"/>
        </w:rPr>
        <w:t>chown</w:t>
      </w:r>
      <w:proofErr w:type="spellEnd"/>
      <w:r w:rsidRPr="00437A9C">
        <w:rPr>
          <w:rFonts w:ascii="Cambria" w:hAnsi="Cambria" w:cs="Calibri"/>
          <w:color w:val="000000" w:themeColor="text1"/>
          <w:sz w:val="24"/>
          <w:szCs w:val="24"/>
        </w:rPr>
        <w:t>, and</w:t>
      </w:r>
      <w:r w:rsidR="00816F2A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</w:t>
      </w:r>
      <w:proofErr w:type="spellStart"/>
      <w:r w:rsidRPr="00437A9C">
        <w:rPr>
          <w:rFonts w:ascii="Cambria" w:hAnsi="Cambria" w:cs="Calibri"/>
          <w:color w:val="000000" w:themeColor="text1"/>
          <w:sz w:val="24"/>
          <w:szCs w:val="24"/>
        </w:rPr>
        <w:t>chgrp</w:t>
      </w:r>
      <w:proofErr w:type="spellEnd"/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to change file and</w:t>
      </w:r>
      <w:r w:rsidR="00CD0890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>directory permissions for users, groups, and</w:t>
      </w:r>
      <w:r w:rsidR="00816F2A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others. </w:t>
      </w:r>
    </w:p>
    <w:p w14:paraId="2E59F6EB" w14:textId="77777777" w:rsidR="00163860" w:rsidRPr="00437A9C" w:rsidRDefault="00163860" w:rsidP="00163860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Repository, scheduling the cronjobs </w:t>
      </w:r>
    </w:p>
    <w:p w14:paraId="7700BFE8" w14:textId="07B98775" w:rsidR="00163860" w:rsidRPr="00437A9C" w:rsidRDefault="00163860" w:rsidP="00163860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</w:rPr>
        <w:t>Ability to automate tasks and manage system operations using shell</w:t>
      </w:r>
      <w:r w:rsidR="00816F2A"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scripts </w:t>
      </w:r>
    </w:p>
    <w:p w14:paraId="72CF2755" w14:textId="77777777" w:rsidR="00163860" w:rsidRPr="00437A9C" w:rsidRDefault="00163860" w:rsidP="00163860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Trouble shooting with SSH Configuring crontab and scheduling the jobs. </w:t>
      </w:r>
    </w:p>
    <w:p w14:paraId="1E684D7F" w14:textId="1024D20E" w:rsidR="00163860" w:rsidRPr="00437A9C" w:rsidRDefault="00163860" w:rsidP="00163860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</w:rPr>
        <w:t>Linux commands</w:t>
      </w:r>
    </w:p>
    <w:p w14:paraId="3E1554FA" w14:textId="24812213" w:rsidR="00A74640" w:rsidRPr="00437A9C" w:rsidRDefault="00A74640" w:rsidP="004A7664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b/>
          <w:bCs/>
          <w:color w:val="000000" w:themeColor="text1"/>
          <w:sz w:val="24"/>
          <w:szCs w:val="24"/>
          <w:u w:val="single"/>
        </w:rPr>
        <w:t>Tools: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MS Word, Excel, PowerPoint, Tally</w:t>
      </w:r>
    </w:p>
    <w:p w14:paraId="299E1A66" w14:textId="77777777" w:rsidR="006C50B9" w:rsidRPr="00437A9C" w:rsidRDefault="006C50B9" w:rsidP="004A7664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</w:p>
    <w:p w14:paraId="6B63A268" w14:textId="77777777" w:rsidR="006C50B9" w:rsidRPr="00437A9C" w:rsidRDefault="006C50B9" w:rsidP="004A7664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</w:p>
    <w:p w14:paraId="6FC650E2" w14:textId="77777777" w:rsidR="006C50B9" w:rsidRPr="00437A9C" w:rsidRDefault="006C50B9" w:rsidP="004A7664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</w:p>
    <w:p w14:paraId="47294DF0" w14:textId="0060CC9A" w:rsidR="006C50B9" w:rsidRPr="00570598" w:rsidRDefault="00F33E58" w:rsidP="004A7664">
      <w:pPr>
        <w:jc w:val="left"/>
        <w:rPr>
          <w:rFonts w:ascii="Cambria" w:hAnsi="Cambria" w:cs="Calibri"/>
          <w:b/>
          <w:bCs/>
          <w:color w:val="000000" w:themeColor="text1"/>
          <w:sz w:val="32"/>
          <w:szCs w:val="32"/>
        </w:rPr>
      </w:pPr>
      <w:r w:rsidRPr="00570598">
        <w:rPr>
          <w:rFonts w:ascii="Cambria" w:hAnsi="Cambria" w:cs="Calibri"/>
          <w:b/>
          <w:bCs/>
          <w:color w:val="000000" w:themeColor="text1"/>
          <w:sz w:val="32"/>
          <w:szCs w:val="32"/>
        </w:rPr>
        <w:t>PROJECTS</w:t>
      </w:r>
    </w:p>
    <w:p w14:paraId="299BB2F2" w14:textId="5A5C38D8" w:rsidR="00570598" w:rsidRPr="00570598" w:rsidRDefault="00CF72D1" w:rsidP="00CF72D1">
      <w:pPr>
        <w:jc w:val="left"/>
        <w:rPr>
          <w:rFonts w:ascii="Cambria" w:hAnsi="Cambria" w:cs="Calibri"/>
          <w:b/>
          <w:bCs/>
          <w:color w:val="000000" w:themeColor="text1"/>
          <w:u w:val="single"/>
          <w:lang w:val="en-IN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</w:rPr>
        <w:t>-</w:t>
      </w:r>
      <w:r w:rsidRPr="00570598">
        <w:rPr>
          <w:rFonts w:ascii="Cambria" w:hAnsi="Cambria" w:cs="Calibri"/>
          <w:b/>
          <w:bCs/>
          <w:color w:val="000000" w:themeColor="text1"/>
          <w:u w:val="single"/>
          <w:lang w:val="en-IN"/>
        </w:rPr>
        <w:t>AWS Serverless 3-Tier Feedback Collection Application</w:t>
      </w:r>
    </w:p>
    <w:p w14:paraId="5FAFC25D" w14:textId="77777777" w:rsidR="00CF72D1" w:rsidRPr="00437A9C" w:rsidRDefault="00CF72D1" w:rsidP="00CF72D1">
      <w:pPr>
        <w:jc w:val="left"/>
        <w:rPr>
          <w:rFonts w:ascii="Cambria" w:hAnsi="Cambria" w:cs="Calibri"/>
          <w:color w:val="000000" w:themeColor="text1"/>
          <w:sz w:val="24"/>
          <w:szCs w:val="24"/>
          <w:lang w:val="en-IN"/>
        </w:rPr>
      </w:pPr>
      <w:r w:rsidRPr="00437A9C">
        <w:rPr>
          <w:rFonts w:ascii="Cambria" w:hAnsi="Cambria" w:cs="Calibri"/>
          <w:b/>
          <w:bCs/>
          <w:color w:val="000000" w:themeColor="text1"/>
          <w:sz w:val="24"/>
          <w:szCs w:val="24"/>
          <w:lang w:val="en-IN"/>
        </w:rPr>
        <w:t>Technologies:</w:t>
      </w:r>
      <w:r w:rsidRPr="00437A9C">
        <w:rPr>
          <w:rFonts w:ascii="Cambria" w:hAnsi="Cambria" w:cs="Calibri"/>
          <w:color w:val="000000" w:themeColor="text1"/>
          <w:sz w:val="24"/>
          <w:szCs w:val="24"/>
          <w:lang w:val="en-IN"/>
        </w:rPr>
        <w:t xml:space="preserve"> AWS (Amazon S3, CloudFront, API Gateway, Lambda, DynamoDB, IAM, SNS), Python, JavaScript, HTML, CSS</w:t>
      </w:r>
    </w:p>
    <w:p w14:paraId="74C05B26" w14:textId="77777777" w:rsidR="00CF72D1" w:rsidRPr="00437A9C" w:rsidRDefault="00CF72D1" w:rsidP="00CF72D1">
      <w:pPr>
        <w:numPr>
          <w:ilvl w:val="0"/>
          <w:numId w:val="12"/>
        </w:numPr>
        <w:jc w:val="left"/>
        <w:rPr>
          <w:rFonts w:ascii="Cambria" w:hAnsi="Cambria" w:cs="Calibri"/>
          <w:color w:val="000000" w:themeColor="text1"/>
          <w:sz w:val="24"/>
          <w:szCs w:val="24"/>
          <w:lang w:val="en-IN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  <w:lang w:val="en-IN"/>
        </w:rPr>
        <w:t>Designed and deployed a serverless 3-tier web application using Amazon S3, CloudFront, API Gateway, AWS Lambda, and Amazon DynamoDB.</w:t>
      </w:r>
    </w:p>
    <w:p w14:paraId="1275BA31" w14:textId="77777777" w:rsidR="00CF72D1" w:rsidRPr="00437A9C" w:rsidRDefault="00CF72D1" w:rsidP="00CF72D1">
      <w:pPr>
        <w:numPr>
          <w:ilvl w:val="0"/>
          <w:numId w:val="12"/>
        </w:numPr>
        <w:jc w:val="left"/>
        <w:rPr>
          <w:rFonts w:ascii="Cambria" w:hAnsi="Cambria" w:cs="Calibri"/>
          <w:color w:val="000000" w:themeColor="text1"/>
          <w:sz w:val="24"/>
          <w:szCs w:val="24"/>
          <w:lang w:val="en-IN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  <w:lang w:val="en-IN"/>
        </w:rPr>
        <w:t>Developed RESTful APIs with AWS Lambda and API Gateway to process user feedback and perform CRUD operations on DynamoDB.</w:t>
      </w:r>
    </w:p>
    <w:p w14:paraId="4974A72B" w14:textId="77777777" w:rsidR="00CF72D1" w:rsidRPr="00437A9C" w:rsidRDefault="00CF72D1" w:rsidP="00CF72D1">
      <w:pPr>
        <w:numPr>
          <w:ilvl w:val="0"/>
          <w:numId w:val="12"/>
        </w:numPr>
        <w:jc w:val="left"/>
        <w:rPr>
          <w:rFonts w:ascii="Cambria" w:hAnsi="Cambria" w:cs="Calibri"/>
          <w:color w:val="000000" w:themeColor="text1"/>
          <w:sz w:val="24"/>
          <w:szCs w:val="24"/>
          <w:lang w:val="en-IN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  <w:lang w:val="en-IN"/>
        </w:rPr>
        <w:t>Built a responsive frontend using HTML, CSS, and JavaScript, integrating it with backend APIs through asynchronous HTTP requests.</w:t>
      </w:r>
    </w:p>
    <w:p w14:paraId="1B3DED65" w14:textId="77777777" w:rsidR="00CF72D1" w:rsidRPr="00437A9C" w:rsidRDefault="00CF72D1" w:rsidP="00CF72D1">
      <w:pPr>
        <w:numPr>
          <w:ilvl w:val="0"/>
          <w:numId w:val="12"/>
        </w:numPr>
        <w:jc w:val="left"/>
        <w:rPr>
          <w:rFonts w:ascii="Cambria" w:hAnsi="Cambria" w:cs="Calibri"/>
          <w:color w:val="000000" w:themeColor="text1"/>
          <w:sz w:val="24"/>
          <w:szCs w:val="24"/>
          <w:lang w:val="en-IN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  <w:lang w:val="en-IN"/>
        </w:rPr>
        <w:t>Configured IAM roles and policies to enable secure communication between AWS services using the principle of least privilege.</w:t>
      </w:r>
    </w:p>
    <w:p w14:paraId="31C90E30" w14:textId="77777777" w:rsidR="00CF72D1" w:rsidRPr="00437A9C" w:rsidRDefault="00CF72D1" w:rsidP="00CF72D1">
      <w:pPr>
        <w:numPr>
          <w:ilvl w:val="0"/>
          <w:numId w:val="12"/>
        </w:numPr>
        <w:jc w:val="left"/>
        <w:rPr>
          <w:rFonts w:ascii="Cambria" w:hAnsi="Cambria" w:cs="Calibri"/>
          <w:color w:val="000000" w:themeColor="text1"/>
          <w:sz w:val="24"/>
          <w:szCs w:val="24"/>
          <w:lang w:val="en-IN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  <w:lang w:val="en-IN"/>
        </w:rPr>
        <w:t>Integrated Amazon SNS to send automated email notifications for new feedback submissions.</w:t>
      </w:r>
    </w:p>
    <w:p w14:paraId="093220C1" w14:textId="77777777" w:rsidR="00CF72D1" w:rsidRPr="00437A9C" w:rsidRDefault="00CF72D1" w:rsidP="00CF72D1">
      <w:pPr>
        <w:numPr>
          <w:ilvl w:val="0"/>
          <w:numId w:val="12"/>
        </w:numPr>
        <w:jc w:val="left"/>
        <w:rPr>
          <w:rFonts w:ascii="Cambria" w:hAnsi="Cambria" w:cs="Calibri"/>
          <w:color w:val="000000" w:themeColor="text1"/>
          <w:sz w:val="24"/>
          <w:szCs w:val="24"/>
          <w:lang w:val="en-IN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  <w:lang w:val="en-IN"/>
        </w:rPr>
        <w:t xml:space="preserve">Performed end-to-end testing of API endpoints using </w:t>
      </w:r>
      <w:proofErr w:type="spellStart"/>
      <w:r w:rsidRPr="00437A9C">
        <w:rPr>
          <w:rFonts w:ascii="Cambria" w:hAnsi="Cambria" w:cs="Calibri"/>
          <w:color w:val="000000" w:themeColor="text1"/>
          <w:sz w:val="24"/>
          <w:szCs w:val="24"/>
          <w:lang w:val="en-IN"/>
        </w:rPr>
        <w:t>cURL</w:t>
      </w:r>
      <w:proofErr w:type="spellEnd"/>
      <w:r w:rsidRPr="00437A9C">
        <w:rPr>
          <w:rFonts w:ascii="Cambria" w:hAnsi="Cambria" w:cs="Calibri"/>
          <w:color w:val="000000" w:themeColor="text1"/>
          <w:sz w:val="24"/>
          <w:szCs w:val="24"/>
          <w:lang w:val="en-IN"/>
        </w:rPr>
        <w:t xml:space="preserve"> to validate frontend, API Gateway, Lambda, and DynamoDB integration.</w:t>
      </w:r>
    </w:p>
    <w:p w14:paraId="48FDD38D" w14:textId="631F535E" w:rsidR="00132653" w:rsidRPr="00437A9C" w:rsidRDefault="00132653" w:rsidP="004A7664">
      <w:pPr>
        <w:jc w:val="left"/>
        <w:rPr>
          <w:rFonts w:ascii="Cambria" w:hAnsi="Cambria" w:cs="Calibri"/>
          <w:b/>
          <w:bCs/>
          <w:color w:val="000000" w:themeColor="text1"/>
          <w:sz w:val="24"/>
          <w:szCs w:val="24"/>
        </w:rPr>
      </w:pPr>
    </w:p>
    <w:p w14:paraId="1200BE73" w14:textId="77777777" w:rsidR="00437A9C" w:rsidRDefault="00437A9C" w:rsidP="001C0FD8">
      <w:pPr>
        <w:pStyle w:val="NormalWeb"/>
        <w:rPr>
          <w:rFonts w:ascii="Cambria" w:hAnsi="Cambria" w:cs="Calibri"/>
          <w:color w:val="000000" w:themeColor="text1"/>
        </w:rPr>
      </w:pPr>
    </w:p>
    <w:p w14:paraId="587682D6" w14:textId="77777777" w:rsidR="00437A9C" w:rsidRPr="00570598" w:rsidRDefault="00437A9C" w:rsidP="001C0FD8">
      <w:pPr>
        <w:pStyle w:val="NormalWeb"/>
        <w:rPr>
          <w:rFonts w:ascii="Cambria" w:hAnsi="Cambria" w:cs="Calibri"/>
          <w:color w:val="000000" w:themeColor="text1"/>
          <w:u w:val="single"/>
        </w:rPr>
      </w:pPr>
    </w:p>
    <w:p w14:paraId="21D934B0" w14:textId="4196FD0C" w:rsidR="001C0FD8" w:rsidRPr="00570598" w:rsidRDefault="00DA4FBF" w:rsidP="001C0FD8">
      <w:pPr>
        <w:pStyle w:val="NormalWeb"/>
        <w:rPr>
          <w:rFonts w:ascii="Cambria" w:hAnsi="Cambria" w:cs="Calibri"/>
          <w:u w:val="single"/>
        </w:rPr>
      </w:pPr>
      <w:r w:rsidRPr="00570598">
        <w:rPr>
          <w:rFonts w:ascii="Cambria" w:hAnsi="Cambria" w:cs="Calibri"/>
          <w:color w:val="000000" w:themeColor="text1"/>
          <w:u w:val="single"/>
        </w:rPr>
        <w:t>-</w:t>
      </w:r>
      <w:r w:rsidRPr="00570598">
        <w:rPr>
          <w:rFonts w:ascii="Cambria" w:hAnsi="Cambria" w:cs="Calibri"/>
          <w:u w:val="single"/>
        </w:rPr>
        <w:t xml:space="preserve"> </w:t>
      </w:r>
      <w:r w:rsidR="001C0FD8" w:rsidRPr="00570598">
        <w:rPr>
          <w:rFonts w:ascii="Cambria" w:hAnsi="Cambria" w:cs="Calibri"/>
          <w:b/>
          <w:bCs/>
          <w:u w:val="single"/>
        </w:rPr>
        <w:t>Serverless REST API using AWS | AWS Lambda, API Gateway, DynamoDB</w:t>
      </w:r>
    </w:p>
    <w:p w14:paraId="24C6F5FE" w14:textId="77777777" w:rsidR="001C0FD8" w:rsidRPr="00570598" w:rsidRDefault="001C0FD8" w:rsidP="001C0FD8">
      <w:pPr>
        <w:pStyle w:val="NormalWeb"/>
        <w:numPr>
          <w:ilvl w:val="0"/>
          <w:numId w:val="11"/>
        </w:numPr>
        <w:rPr>
          <w:rFonts w:ascii="Cambria" w:hAnsi="Cambria" w:cs="Calibri"/>
        </w:rPr>
      </w:pPr>
      <w:r w:rsidRPr="00570598">
        <w:rPr>
          <w:rFonts w:ascii="Cambria" w:hAnsi="Cambria" w:cs="Calibri"/>
        </w:rPr>
        <w:t>Designed and developed a serverless REST API using AWS Lambda, Amazon API Gateway, and Amazon DynamoDB to perform CRUD (Create, Read, Update, Delete) operations.</w:t>
      </w:r>
    </w:p>
    <w:p w14:paraId="7FD7D1A2" w14:textId="77777777" w:rsidR="001C0FD8" w:rsidRPr="00570598" w:rsidRDefault="001C0FD8" w:rsidP="001C0FD8">
      <w:pPr>
        <w:pStyle w:val="NormalWeb"/>
        <w:numPr>
          <w:ilvl w:val="0"/>
          <w:numId w:val="11"/>
        </w:numPr>
        <w:rPr>
          <w:rFonts w:ascii="Cambria" w:hAnsi="Cambria" w:cs="Calibri"/>
        </w:rPr>
      </w:pPr>
      <w:r w:rsidRPr="00570598">
        <w:rPr>
          <w:rFonts w:ascii="Cambria" w:hAnsi="Cambria" w:cs="Calibri"/>
        </w:rPr>
        <w:t>Configured API Gateway to securely invoke Lambda functions and process HTTP requests.</w:t>
      </w:r>
    </w:p>
    <w:p w14:paraId="1592352E" w14:textId="77777777" w:rsidR="001C0FD8" w:rsidRPr="00570598" w:rsidRDefault="001C0FD8" w:rsidP="001C0FD8">
      <w:pPr>
        <w:pStyle w:val="NormalWeb"/>
        <w:numPr>
          <w:ilvl w:val="0"/>
          <w:numId w:val="11"/>
        </w:numPr>
        <w:rPr>
          <w:rFonts w:ascii="Cambria" w:hAnsi="Cambria" w:cs="Calibri"/>
        </w:rPr>
      </w:pPr>
      <w:r w:rsidRPr="00570598">
        <w:rPr>
          <w:rFonts w:ascii="Cambria" w:hAnsi="Cambria" w:cs="Calibri"/>
        </w:rPr>
        <w:t>Implemented DynamoDB integration for efficient data storage and retrieval.</w:t>
      </w:r>
    </w:p>
    <w:p w14:paraId="250EECF8" w14:textId="77777777" w:rsidR="001C0FD8" w:rsidRPr="00570598" w:rsidRDefault="001C0FD8" w:rsidP="001C0FD8">
      <w:pPr>
        <w:pStyle w:val="NormalWeb"/>
        <w:numPr>
          <w:ilvl w:val="0"/>
          <w:numId w:val="11"/>
        </w:numPr>
        <w:rPr>
          <w:rFonts w:ascii="Cambria" w:hAnsi="Cambria" w:cs="Calibri"/>
        </w:rPr>
      </w:pPr>
      <w:r w:rsidRPr="00570598">
        <w:rPr>
          <w:rFonts w:ascii="Cambria" w:hAnsi="Cambria" w:cs="Calibri"/>
        </w:rPr>
        <w:t>Created and managed IAM roles and policies to enable secure access between AWS services.</w:t>
      </w:r>
    </w:p>
    <w:p w14:paraId="48A5B5F8" w14:textId="77777777" w:rsidR="001C0FD8" w:rsidRPr="00570598" w:rsidRDefault="001C0FD8" w:rsidP="001C0FD8">
      <w:pPr>
        <w:pStyle w:val="NormalWeb"/>
        <w:numPr>
          <w:ilvl w:val="0"/>
          <w:numId w:val="11"/>
        </w:numPr>
        <w:rPr>
          <w:rFonts w:ascii="Cambria" w:hAnsi="Cambria" w:cs="Calibri"/>
        </w:rPr>
      </w:pPr>
      <w:r w:rsidRPr="00570598">
        <w:rPr>
          <w:rFonts w:ascii="Cambria" w:hAnsi="Cambria" w:cs="Calibri"/>
        </w:rPr>
        <w:t xml:space="preserve">Deployed and tested REST API endpoints using </w:t>
      </w:r>
      <w:proofErr w:type="spellStart"/>
      <w:r w:rsidRPr="00570598">
        <w:rPr>
          <w:rFonts w:ascii="Cambria" w:hAnsi="Cambria" w:cs="Calibri"/>
        </w:rPr>
        <w:t>cURL</w:t>
      </w:r>
      <w:proofErr w:type="spellEnd"/>
      <w:r w:rsidRPr="00570598">
        <w:rPr>
          <w:rFonts w:ascii="Cambria" w:hAnsi="Cambria" w:cs="Calibri"/>
        </w:rPr>
        <w:t>, validating Create, Read, Update, and Delete operations.</w:t>
      </w:r>
    </w:p>
    <w:p w14:paraId="1842B6B3" w14:textId="77777777" w:rsidR="001C0FD8" w:rsidRPr="00570598" w:rsidRDefault="001C0FD8" w:rsidP="001C0FD8">
      <w:pPr>
        <w:pStyle w:val="NormalWeb"/>
        <w:numPr>
          <w:ilvl w:val="0"/>
          <w:numId w:val="11"/>
        </w:numPr>
        <w:rPr>
          <w:rFonts w:ascii="Cambria" w:hAnsi="Cambria" w:cs="Calibri"/>
        </w:rPr>
      </w:pPr>
      <w:r w:rsidRPr="00570598">
        <w:rPr>
          <w:rFonts w:ascii="Cambria" w:hAnsi="Cambria" w:cs="Calibri"/>
        </w:rPr>
        <w:t>Gained hands-on experience with serverless architecture, event-driven computing, API integration, and cloud-native application development.</w:t>
      </w:r>
    </w:p>
    <w:p w14:paraId="3354CE23" w14:textId="5267AF11" w:rsidR="00F87B29" w:rsidRPr="00437A9C" w:rsidRDefault="00F87B29" w:rsidP="001C0FD8">
      <w:pPr>
        <w:pStyle w:val="NormalWeb"/>
        <w:rPr>
          <w:rFonts w:ascii="Cambria" w:hAnsi="Cambria" w:cs="Calibri"/>
          <w:color w:val="000000" w:themeColor="text1"/>
        </w:rPr>
      </w:pPr>
    </w:p>
    <w:p w14:paraId="52A0EFEB" w14:textId="77777777" w:rsidR="000164ED" w:rsidRPr="00437A9C" w:rsidRDefault="000164ED" w:rsidP="004A7664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</w:p>
    <w:p w14:paraId="49806FE4" w14:textId="77777777" w:rsidR="00723FD1" w:rsidRPr="00437A9C" w:rsidRDefault="00723FD1" w:rsidP="004A7664">
      <w:pPr>
        <w:pStyle w:val="Heading1"/>
        <w:jc w:val="left"/>
        <w:rPr>
          <w:rFonts w:ascii="Cambria" w:hAnsi="Cambria" w:cs="Calibri"/>
          <w:color w:val="000000" w:themeColor="text1"/>
          <w:sz w:val="28"/>
          <w:szCs w:val="28"/>
        </w:rPr>
      </w:pPr>
    </w:p>
    <w:p w14:paraId="5774DDC5" w14:textId="63AEF1D5" w:rsidR="000164ED" w:rsidRPr="00C22864" w:rsidRDefault="000164ED" w:rsidP="004A7664">
      <w:pPr>
        <w:pStyle w:val="Heading1"/>
        <w:jc w:val="left"/>
        <w:rPr>
          <w:rFonts w:ascii="Cambria" w:hAnsi="Cambria" w:cs="Calibri"/>
          <w:color w:val="000000" w:themeColor="text1"/>
          <w:sz w:val="32"/>
          <w:szCs w:val="32"/>
        </w:rPr>
      </w:pPr>
      <w:r w:rsidRPr="00C22864">
        <w:rPr>
          <w:rFonts w:ascii="Cambria" w:hAnsi="Cambria" w:cs="Calibri"/>
          <w:color w:val="000000" w:themeColor="text1"/>
          <w:sz w:val="32"/>
          <w:szCs w:val="32"/>
        </w:rPr>
        <w:t>Work Experience</w:t>
      </w:r>
    </w:p>
    <w:p w14:paraId="6A1F2E1D" w14:textId="77777777" w:rsidR="00A74640" w:rsidRPr="00437A9C" w:rsidRDefault="00A74640" w:rsidP="004A7664">
      <w:pPr>
        <w:jc w:val="left"/>
        <w:rPr>
          <w:rFonts w:ascii="Cambria" w:hAnsi="Cambria" w:cs="Calibri"/>
          <w:color w:val="000000" w:themeColor="text1"/>
          <w:sz w:val="24"/>
          <w:szCs w:val="24"/>
        </w:rPr>
      </w:pPr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Mathematics Teacher | </w:t>
      </w:r>
      <w:proofErr w:type="spellStart"/>
      <w:r w:rsidRPr="00437A9C">
        <w:rPr>
          <w:rFonts w:ascii="Cambria" w:hAnsi="Cambria" w:cs="Calibri"/>
          <w:color w:val="000000" w:themeColor="text1"/>
          <w:sz w:val="24"/>
          <w:szCs w:val="24"/>
        </w:rPr>
        <w:t>Bhanzu</w:t>
      </w:r>
      <w:proofErr w:type="spellEnd"/>
      <w:r w:rsidRPr="00437A9C">
        <w:rPr>
          <w:rFonts w:ascii="Cambria" w:hAnsi="Cambria" w:cs="Calibri"/>
          <w:color w:val="000000" w:themeColor="text1"/>
          <w:sz w:val="24"/>
          <w:szCs w:val="24"/>
        </w:rPr>
        <w:t xml:space="preserve"> | Dec 2024 – Present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br/>
        <w:t>- Improved student performance by 20% through structured problem-solving techniques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br/>
        <w:t>- Introduced logical thinking and basic AI/ML concepts</w:t>
      </w:r>
      <w:r w:rsidRPr="00437A9C">
        <w:rPr>
          <w:rFonts w:ascii="Cambria" w:hAnsi="Cambria" w:cs="Calibri"/>
          <w:color w:val="000000" w:themeColor="text1"/>
          <w:sz w:val="24"/>
          <w:szCs w:val="24"/>
        </w:rPr>
        <w:br/>
        <w:t>- Developed analytical and debugging skills transferable to IT roles</w:t>
      </w:r>
    </w:p>
    <w:p w14:paraId="1EAD2577" w14:textId="2FBAD9A9" w:rsidR="000164ED" w:rsidRPr="00437A9C" w:rsidRDefault="000164ED" w:rsidP="004A7664">
      <w:pPr>
        <w:pStyle w:val="List"/>
        <w:jc w:val="left"/>
        <w:rPr>
          <w:rFonts w:ascii="Cambria" w:hAnsi="Cambria" w:cs="Calibri"/>
          <w:color w:val="000000" w:themeColor="text1"/>
          <w:szCs w:val="24"/>
        </w:rPr>
      </w:pPr>
    </w:p>
    <w:sectPr w:rsidR="000164ED" w:rsidRPr="00437A9C"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DA249" w14:textId="77777777" w:rsidR="003016C9" w:rsidRDefault="003016C9" w:rsidP="00EF270B">
      <w:pPr>
        <w:spacing w:line="240" w:lineRule="auto"/>
      </w:pPr>
      <w:r>
        <w:separator/>
      </w:r>
    </w:p>
  </w:endnote>
  <w:endnote w:type="continuationSeparator" w:id="0">
    <w:p w14:paraId="548FE798" w14:textId="77777777" w:rsidR="003016C9" w:rsidRDefault="003016C9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888BE" w14:textId="77777777" w:rsidR="003016C9" w:rsidRDefault="003016C9" w:rsidP="00EF270B">
      <w:pPr>
        <w:spacing w:line="240" w:lineRule="auto"/>
      </w:pPr>
      <w:r>
        <w:separator/>
      </w:r>
    </w:p>
  </w:footnote>
  <w:footnote w:type="continuationSeparator" w:id="0">
    <w:p w14:paraId="65169E01" w14:textId="77777777" w:rsidR="003016C9" w:rsidRDefault="003016C9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438C4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336F5741"/>
    <w:multiLevelType w:val="multilevel"/>
    <w:tmpl w:val="5270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D365D"/>
    <w:multiLevelType w:val="hybridMultilevel"/>
    <w:tmpl w:val="BB567C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30371DA"/>
    <w:multiLevelType w:val="hybridMultilevel"/>
    <w:tmpl w:val="22EC2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172256"/>
    <w:multiLevelType w:val="hybridMultilevel"/>
    <w:tmpl w:val="00228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 w15:restartNumberingAfterBreak="0">
    <w:nsid w:val="662B5F7A"/>
    <w:multiLevelType w:val="multilevel"/>
    <w:tmpl w:val="153C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22BB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8020AF"/>
    <w:multiLevelType w:val="multilevel"/>
    <w:tmpl w:val="1E7A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009549">
    <w:abstractNumId w:val="1"/>
  </w:num>
  <w:num w:numId="2" w16cid:durableId="873925989">
    <w:abstractNumId w:val="8"/>
  </w:num>
  <w:num w:numId="3" w16cid:durableId="1145048583">
    <w:abstractNumId w:val="2"/>
  </w:num>
  <w:num w:numId="4" w16cid:durableId="428891247">
    <w:abstractNumId w:val="4"/>
  </w:num>
  <w:num w:numId="5" w16cid:durableId="1991596441">
    <w:abstractNumId w:val="0"/>
  </w:num>
  <w:num w:numId="6" w16cid:durableId="751894729">
    <w:abstractNumId w:val="10"/>
  </w:num>
  <w:num w:numId="7" w16cid:durableId="1283918708">
    <w:abstractNumId w:val="11"/>
  </w:num>
  <w:num w:numId="8" w16cid:durableId="398868939">
    <w:abstractNumId w:val="7"/>
  </w:num>
  <w:num w:numId="9" w16cid:durableId="1535263847">
    <w:abstractNumId w:val="6"/>
  </w:num>
  <w:num w:numId="10" w16cid:durableId="631596303">
    <w:abstractNumId w:val="5"/>
  </w:num>
  <w:num w:numId="11" w16cid:durableId="1492864307">
    <w:abstractNumId w:val="3"/>
  </w:num>
  <w:num w:numId="12" w16cid:durableId="1094398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640"/>
    <w:rsid w:val="000164ED"/>
    <w:rsid w:val="00036F36"/>
    <w:rsid w:val="000429E8"/>
    <w:rsid w:val="00047788"/>
    <w:rsid w:val="00067141"/>
    <w:rsid w:val="000876F8"/>
    <w:rsid w:val="000B5183"/>
    <w:rsid w:val="000E4322"/>
    <w:rsid w:val="000E5AD0"/>
    <w:rsid w:val="00114285"/>
    <w:rsid w:val="00132653"/>
    <w:rsid w:val="001575EB"/>
    <w:rsid w:val="00163860"/>
    <w:rsid w:val="00185472"/>
    <w:rsid w:val="001C0FD8"/>
    <w:rsid w:val="00224CF9"/>
    <w:rsid w:val="00255875"/>
    <w:rsid w:val="00257458"/>
    <w:rsid w:val="00257731"/>
    <w:rsid w:val="00264043"/>
    <w:rsid w:val="002E6290"/>
    <w:rsid w:val="003016C9"/>
    <w:rsid w:val="00311408"/>
    <w:rsid w:val="00315CF6"/>
    <w:rsid w:val="00336B0F"/>
    <w:rsid w:val="00353109"/>
    <w:rsid w:val="00360C68"/>
    <w:rsid w:val="00393135"/>
    <w:rsid w:val="003B7AE8"/>
    <w:rsid w:val="003D26C7"/>
    <w:rsid w:val="003D79FB"/>
    <w:rsid w:val="00410332"/>
    <w:rsid w:val="00422FCC"/>
    <w:rsid w:val="0042741E"/>
    <w:rsid w:val="004306FB"/>
    <w:rsid w:val="00435E98"/>
    <w:rsid w:val="00437A9C"/>
    <w:rsid w:val="00463114"/>
    <w:rsid w:val="00475B42"/>
    <w:rsid w:val="004811AA"/>
    <w:rsid w:val="004850A6"/>
    <w:rsid w:val="0048632A"/>
    <w:rsid w:val="00486AA9"/>
    <w:rsid w:val="00491853"/>
    <w:rsid w:val="004A7664"/>
    <w:rsid w:val="004F1308"/>
    <w:rsid w:val="004F5FAC"/>
    <w:rsid w:val="00500505"/>
    <w:rsid w:val="0050107A"/>
    <w:rsid w:val="00505DBB"/>
    <w:rsid w:val="005111D0"/>
    <w:rsid w:val="005340BA"/>
    <w:rsid w:val="00554497"/>
    <w:rsid w:val="00570598"/>
    <w:rsid w:val="005718FB"/>
    <w:rsid w:val="00575704"/>
    <w:rsid w:val="005933EA"/>
    <w:rsid w:val="005D4140"/>
    <w:rsid w:val="005F2437"/>
    <w:rsid w:val="005F40E1"/>
    <w:rsid w:val="006305D5"/>
    <w:rsid w:val="0063140D"/>
    <w:rsid w:val="006320C1"/>
    <w:rsid w:val="00657E77"/>
    <w:rsid w:val="00663949"/>
    <w:rsid w:val="006B04B2"/>
    <w:rsid w:val="006C0F34"/>
    <w:rsid w:val="006C50B9"/>
    <w:rsid w:val="006D185F"/>
    <w:rsid w:val="006E7E6D"/>
    <w:rsid w:val="007206DE"/>
    <w:rsid w:val="00723FD1"/>
    <w:rsid w:val="007334D0"/>
    <w:rsid w:val="00734D80"/>
    <w:rsid w:val="007B4308"/>
    <w:rsid w:val="007D4EA3"/>
    <w:rsid w:val="007D6B67"/>
    <w:rsid w:val="007D7976"/>
    <w:rsid w:val="007F4E96"/>
    <w:rsid w:val="007F7ABD"/>
    <w:rsid w:val="00816F2A"/>
    <w:rsid w:val="0082239C"/>
    <w:rsid w:val="00897208"/>
    <w:rsid w:val="008A0D81"/>
    <w:rsid w:val="008C57C3"/>
    <w:rsid w:val="00967913"/>
    <w:rsid w:val="00994346"/>
    <w:rsid w:val="009A5EEA"/>
    <w:rsid w:val="009B28A1"/>
    <w:rsid w:val="009C0C0B"/>
    <w:rsid w:val="009F0482"/>
    <w:rsid w:val="00A004B3"/>
    <w:rsid w:val="00A03370"/>
    <w:rsid w:val="00A30F5E"/>
    <w:rsid w:val="00A372CD"/>
    <w:rsid w:val="00A61E23"/>
    <w:rsid w:val="00A74640"/>
    <w:rsid w:val="00A759EE"/>
    <w:rsid w:val="00AC757A"/>
    <w:rsid w:val="00AD439C"/>
    <w:rsid w:val="00AF2A9F"/>
    <w:rsid w:val="00B0165F"/>
    <w:rsid w:val="00B30D6E"/>
    <w:rsid w:val="00B54F53"/>
    <w:rsid w:val="00B63C13"/>
    <w:rsid w:val="00B80FFE"/>
    <w:rsid w:val="00B8250D"/>
    <w:rsid w:val="00B84486"/>
    <w:rsid w:val="00BA2F89"/>
    <w:rsid w:val="00BA4BE9"/>
    <w:rsid w:val="00BA620D"/>
    <w:rsid w:val="00BB53B9"/>
    <w:rsid w:val="00BE1752"/>
    <w:rsid w:val="00BF6138"/>
    <w:rsid w:val="00C22864"/>
    <w:rsid w:val="00C4642B"/>
    <w:rsid w:val="00C741D7"/>
    <w:rsid w:val="00C749BB"/>
    <w:rsid w:val="00C87979"/>
    <w:rsid w:val="00CD0890"/>
    <w:rsid w:val="00CE5CA7"/>
    <w:rsid w:val="00CF72D1"/>
    <w:rsid w:val="00D11BA1"/>
    <w:rsid w:val="00D14B3A"/>
    <w:rsid w:val="00D30150"/>
    <w:rsid w:val="00D31730"/>
    <w:rsid w:val="00D6022C"/>
    <w:rsid w:val="00D71F5F"/>
    <w:rsid w:val="00D920AB"/>
    <w:rsid w:val="00DA4C52"/>
    <w:rsid w:val="00DA4FBF"/>
    <w:rsid w:val="00DD53B4"/>
    <w:rsid w:val="00E17A6C"/>
    <w:rsid w:val="00E24A43"/>
    <w:rsid w:val="00E3298B"/>
    <w:rsid w:val="00E441C9"/>
    <w:rsid w:val="00E5133F"/>
    <w:rsid w:val="00E54A19"/>
    <w:rsid w:val="00E6354A"/>
    <w:rsid w:val="00E724A0"/>
    <w:rsid w:val="00E95B46"/>
    <w:rsid w:val="00EA2625"/>
    <w:rsid w:val="00EB097E"/>
    <w:rsid w:val="00EB3F0C"/>
    <w:rsid w:val="00ED3713"/>
    <w:rsid w:val="00EE1630"/>
    <w:rsid w:val="00EF270B"/>
    <w:rsid w:val="00F247DE"/>
    <w:rsid w:val="00F33E58"/>
    <w:rsid w:val="00F376C3"/>
    <w:rsid w:val="00F42D7B"/>
    <w:rsid w:val="00F57BDD"/>
    <w:rsid w:val="00F72D9A"/>
    <w:rsid w:val="00F77FB1"/>
    <w:rsid w:val="00F86969"/>
    <w:rsid w:val="00F87B29"/>
    <w:rsid w:val="00F931A1"/>
    <w:rsid w:val="00FB0E2C"/>
    <w:rsid w:val="00FB3DEA"/>
    <w:rsid w:val="00FD29A0"/>
    <w:rsid w:val="00FD332E"/>
    <w:rsid w:val="00FE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6B7C"/>
  <w15:chartTrackingRefBased/>
  <w15:docId w15:val="{6E198341-8619-4DC7-AB25-93E8BFFE4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6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152A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  <w:style w:type="paragraph" w:styleId="PlainText">
    <w:name w:val="Plain Text"/>
    <w:basedOn w:val="Normal"/>
    <w:link w:val="PlainTextChar"/>
    <w:uiPriority w:val="99"/>
    <w:unhideWhenUsed/>
    <w:rsid w:val="00F87B29"/>
    <w:pPr>
      <w:spacing w:line="240" w:lineRule="auto"/>
      <w:jc w:val="left"/>
    </w:pPr>
    <w:rPr>
      <w:rFonts w:ascii="Consolas" w:eastAsiaTheme="minorEastAsia" w:hAnsi="Consolas"/>
      <w:color w:val="auto"/>
      <w:kern w:val="2"/>
      <w:position w:val="0"/>
      <w:sz w:val="21"/>
      <w:szCs w:val="21"/>
      <w:lang w:val="en-IN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F87B29"/>
    <w:rPr>
      <w:rFonts w:ascii="Consolas" w:eastAsiaTheme="minorEastAsia" w:hAnsi="Consolas"/>
      <w:kern w:val="2"/>
      <w:sz w:val="21"/>
      <w:szCs w:val="21"/>
      <w14:ligatures w14:val="standardContextual"/>
    </w:rPr>
  </w:style>
  <w:style w:type="paragraph" w:styleId="NormalWeb">
    <w:name w:val="Normal (Web)"/>
    <w:basedOn w:val="Normal"/>
    <w:uiPriority w:val="99"/>
    <w:unhideWhenUsed/>
    <w:rsid w:val="00DA4FBF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color w:val="auto"/>
      <w:position w:val="0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DA4FB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653"/>
    <w:rPr>
      <w:rFonts w:asciiTheme="majorHAnsi" w:eastAsiaTheme="majorEastAsia" w:hAnsiTheme="majorHAnsi" w:cstheme="majorBidi"/>
      <w:color w:val="00152A" w:themeColor="accent1" w:themeShade="7F"/>
      <w:position w:val="8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EKSHA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</Template>
  <TotalTime>0</TotalTime>
  <Pages>3</Pages>
  <Words>782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</dc:creator>
  <cp:keywords/>
  <dc:description/>
  <cp:lastModifiedBy>rmdeeksha04@gmail.com</cp:lastModifiedBy>
  <cp:revision>2</cp:revision>
  <dcterms:created xsi:type="dcterms:W3CDTF">2026-06-18T14:18:00Z</dcterms:created>
  <dcterms:modified xsi:type="dcterms:W3CDTF">2026-06-18T14:18:00Z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